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2. 简历列表中简历总数应当可选，并且默认选中简历总数，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4. 前端页面内容高度不够时，页面太紧凑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简历列表搜索项中“院校类别”和“来源”隐藏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工作年限计算有误，例如某人无工作经历，但是显示工作年限0.8，可测试环境后台社会简历中第一条简历内容确认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招聘统计列表需倒序排列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点击“实习生”简历列表中指定的“下载简历”，显示错误页面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搜索时的时间范围为默认值时，导出的包中不需要包含时间范围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前端简历填写中”身份证号码“改为”证件号“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6212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职位管理下去掉”负责人管理“</w:t>
      </w:r>
    </w:p>
    <w:p>
      <w:pPr>
        <w:pStyle w:val="14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13 . </w:t>
      </w:r>
    </w:p>
    <w:p>
      <w:pPr>
        <w:pStyle w:val="14"/>
        <w:numPr>
          <w:numId w:val="0"/>
        </w:numPr>
        <w:ind w:leftChars="0"/>
      </w:pPr>
      <w:r>
        <w:drawing>
          <wp:inline distT="0" distB="0" distL="114300" distR="114300">
            <wp:extent cx="5267325" cy="262128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CB09CD"/>
    <w:rsid w:val="07011CC2"/>
    <w:rsid w:val="07644792"/>
    <w:rsid w:val="09284798"/>
    <w:rsid w:val="0EBB705D"/>
    <w:rsid w:val="0F2B6FD9"/>
    <w:rsid w:val="12A37CB1"/>
    <w:rsid w:val="15331091"/>
    <w:rsid w:val="183C240D"/>
    <w:rsid w:val="1AA24D9F"/>
    <w:rsid w:val="28DA2E89"/>
    <w:rsid w:val="296E5EF3"/>
    <w:rsid w:val="2A4254F9"/>
    <w:rsid w:val="2D1F32F4"/>
    <w:rsid w:val="323B4D81"/>
    <w:rsid w:val="34B70380"/>
    <w:rsid w:val="35FF4624"/>
    <w:rsid w:val="3AE174A3"/>
    <w:rsid w:val="43446334"/>
    <w:rsid w:val="44A84E71"/>
    <w:rsid w:val="477DCE1E"/>
    <w:rsid w:val="4EFD75A4"/>
    <w:rsid w:val="573E1E21"/>
    <w:rsid w:val="5B487E91"/>
    <w:rsid w:val="5CF9550F"/>
    <w:rsid w:val="5EFEBDE8"/>
    <w:rsid w:val="5FCF9216"/>
    <w:rsid w:val="63DFD74F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3F3D131"/>
    <w:rsid w:val="74707812"/>
    <w:rsid w:val="7C5F4108"/>
    <w:rsid w:val="7DDF4DE1"/>
    <w:rsid w:val="7DFD95A5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DE9B8CE0"/>
    <w:rsid w:val="E7FE3684"/>
    <w:rsid w:val="EA9F4D06"/>
    <w:rsid w:val="ED7D5387"/>
    <w:rsid w:val="EFF7644B"/>
    <w:rsid w:val="EFFF70E4"/>
    <w:rsid w:val="F7EEC240"/>
    <w:rsid w:val="F7F9B662"/>
    <w:rsid w:val="FBF75102"/>
    <w:rsid w:val="FDDC5620"/>
    <w:rsid w:val="FDEA700A"/>
    <w:rsid w:val="FEBB0D81"/>
    <w:rsid w:val="FF7431C0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1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mrright</dc:creator>
  <cp:lastModifiedBy>mrright</cp:lastModifiedBy>
  <dcterms:modified xsi:type="dcterms:W3CDTF">2020-12-13T06:44:19Z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